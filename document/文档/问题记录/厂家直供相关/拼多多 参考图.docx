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89200" cy="4978400"/>
            <wp:effectExtent l="0" t="0" r="6350" b="12700"/>
            <wp:docPr id="63" name="图片 63" descr="微信图片_20180811172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微信图片_201808111726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08250" cy="5017135"/>
            <wp:effectExtent l="0" t="0" r="6350" b="12065"/>
            <wp:docPr id="62" name="图片 62" descr="微信图片_20180811172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微信图片_201808111726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22525" cy="4845685"/>
            <wp:effectExtent l="0" t="0" r="15875" b="12065"/>
            <wp:docPr id="59" name="图片 59" descr="微信图片_20180811172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微信图片_2018081117263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22525" cy="4846320"/>
            <wp:effectExtent l="0" t="0" r="15875" b="11430"/>
            <wp:docPr id="60" name="图片 60" descr="微信图片_20180811172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微信图片_201808111726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60625" cy="4921250"/>
            <wp:effectExtent l="0" t="0" r="15875" b="12700"/>
            <wp:docPr id="61" name="图片 61" descr="微信图片_20180811172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微信图片_201808111726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41575" cy="4883150"/>
            <wp:effectExtent l="0" t="0" r="15875" b="12700"/>
            <wp:docPr id="193" name="图片 193" descr="微信图片_20180811173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 descr="微信图片_201808111739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31415" cy="4863465"/>
            <wp:effectExtent l="0" t="0" r="6985" b="13335"/>
            <wp:docPr id="38" name="图片 38" descr="微信图片_2018081117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微信图片_2018081117245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46325" cy="4692650"/>
            <wp:effectExtent l="0" t="0" r="15875" b="12700"/>
            <wp:docPr id="39" name="图片 39" descr="微信图片_20180811172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微信图片_201808111724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27275" cy="4654550"/>
            <wp:effectExtent l="0" t="0" r="15875" b="12700"/>
            <wp:docPr id="194" name="图片 194" descr="微信图片_20180811174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 descr="微信图片_201808111742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60625" cy="4921885"/>
            <wp:effectExtent l="0" t="0" r="15875" b="12065"/>
            <wp:docPr id="35" name="图片 35" descr="微信图片_2018081117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图片_201808111724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2517775" cy="5035550"/>
            <wp:effectExtent l="0" t="0" r="15875" b="12700"/>
            <wp:docPr id="53" name="图片 53" descr="微信图片_20180811172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微信图片_201808111726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60625" cy="4922520"/>
            <wp:effectExtent l="0" t="0" r="15875" b="11430"/>
            <wp:docPr id="54" name="图片 54" descr="微信图片_20180811172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微信图片_201808111726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46350" cy="5093335"/>
            <wp:effectExtent l="0" t="0" r="6350" b="12065"/>
            <wp:docPr id="55" name="图片 55" descr="微信图片_20180811172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微信图片_201808111726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70175" cy="5340350"/>
            <wp:effectExtent l="0" t="0" r="15875" b="12700"/>
            <wp:docPr id="56" name="图片 56" descr="微信图片_20180811172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微信图片_201808111726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60625" cy="4921250"/>
            <wp:effectExtent l="0" t="0" r="15875" b="12700"/>
            <wp:docPr id="34" name="图片 34" descr="微信图片_20180811172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图片_201808111724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79700" cy="5360035"/>
            <wp:effectExtent l="0" t="0" r="6350" b="12065"/>
            <wp:docPr id="31" name="图片 31" descr="微信图片_20180811172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图片_201808111724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93975" cy="5188585"/>
            <wp:effectExtent l="0" t="0" r="15875" b="12065"/>
            <wp:docPr id="32" name="图片 32" descr="微信图片_20180811172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微信图片_201808111724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32710" cy="5265420"/>
            <wp:effectExtent l="0" t="0" r="15240" b="11430"/>
            <wp:docPr id="196" name="图片 196" descr="556263205018237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 descr="55626320501823726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79675" cy="4959985"/>
            <wp:effectExtent l="0" t="0" r="15875" b="12065"/>
            <wp:docPr id="197" name="图片 197" descr="66399085481289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 descr="66399085481289198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32025" cy="4464050"/>
            <wp:effectExtent l="0" t="0" r="15875" b="12700"/>
            <wp:docPr id="33" name="图片 33" descr="微信图片_20180811172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图片_201808111724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80310" cy="4960620"/>
            <wp:effectExtent l="0" t="0" r="15240" b="11430"/>
            <wp:docPr id="36" name="图片 36" descr="微信图片_20180811172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微信图片_201808111724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98725" cy="4998085"/>
            <wp:effectExtent l="0" t="0" r="15875" b="12065"/>
            <wp:docPr id="37" name="图片 37" descr="微信图片_20180811172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微信图片_2018081117244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60625" cy="4921250"/>
            <wp:effectExtent l="0" t="0" r="15875" b="12700"/>
            <wp:docPr id="47" name="图片 47" descr="微信图片_2018081117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微信图片_201808111725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55875" cy="5112385"/>
            <wp:effectExtent l="0" t="0" r="15875" b="12065"/>
            <wp:docPr id="49" name="图片 49" descr="微信图片_20180811172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微信图片_201808111725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94610" cy="5189220"/>
            <wp:effectExtent l="0" t="0" r="15240" b="11430"/>
            <wp:docPr id="48" name="图片 48" descr="微信图片_20180811172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微信图片_201808111725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03475" cy="4806950"/>
            <wp:effectExtent l="0" t="0" r="15875" b="12700"/>
            <wp:docPr id="50" name="图片 50" descr="微信图片_2018081117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微信图片_2018081117254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08250" cy="5017135"/>
            <wp:effectExtent l="0" t="0" r="6350" b="12065"/>
            <wp:docPr id="198" name="图片 198" descr="785033177451144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 descr="7850331774511447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36825" cy="5073650"/>
            <wp:effectExtent l="0" t="0" r="15875" b="12700"/>
            <wp:docPr id="40" name="图片 40" descr="微信图片_2018081117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微信图片_2018081117245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36190" cy="5074285"/>
            <wp:effectExtent l="0" t="0" r="16510" b="12065"/>
            <wp:docPr id="57" name="图片 57" descr="微信图片_20180811172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微信图片_201808111726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41600" cy="5283200"/>
            <wp:effectExtent l="0" t="0" r="6350" b="12700"/>
            <wp:docPr id="58" name="图片 58" descr="微信图片_20180811172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微信图片_201808111726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36825" cy="5074920"/>
            <wp:effectExtent l="0" t="0" r="15875" b="11430"/>
            <wp:docPr id="195" name="图片 195" descr="微信图片_20180811172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 descr="微信图片_201808111726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55875" cy="5111750"/>
            <wp:effectExtent l="0" t="0" r="15875" b="12700"/>
            <wp:docPr id="42" name="图片 42" descr="微信图片_20180811172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微信图片_2018081117250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7300" cy="5055870"/>
            <wp:effectExtent l="0" t="0" r="6350" b="11430"/>
            <wp:docPr id="43" name="图片 43" descr="微信图片_20180811172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微信图片_201808111725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22550" cy="5245100"/>
            <wp:effectExtent l="0" t="0" r="6350" b="12700"/>
            <wp:docPr id="44" name="图片 44" descr="微信图片_20180811172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微信图片_201808111725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74925" cy="5150485"/>
            <wp:effectExtent l="0" t="0" r="15875" b="12065"/>
            <wp:docPr id="51" name="图片 51" descr="微信图片_20180811172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微信图片_2018081117255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84450" cy="5169535"/>
            <wp:effectExtent l="0" t="0" r="6350" b="12065"/>
            <wp:docPr id="52" name="图片 52" descr="微信图片_2018081117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微信图片_201808111725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6665" cy="5055235"/>
            <wp:effectExtent l="0" t="0" r="6985" b="12065"/>
            <wp:docPr id="45" name="图片 45" descr="微信图片_20180811172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微信图片_201808111725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13025" cy="5226050"/>
            <wp:effectExtent l="0" t="0" r="15875" b="12700"/>
            <wp:docPr id="46" name="图片 46" descr="微信图片_20180811172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微信图片_201808111725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53805" cy="3924300"/>
            <wp:effectExtent l="0" t="0" r="4445" b="0"/>
            <wp:docPr id="2" name="图片 2" descr="微信图片_20180811172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18081117210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5380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18880" cy="3905885"/>
            <wp:effectExtent l="0" t="0" r="1270" b="18415"/>
            <wp:docPr id="3" name="图片 3" descr="微信图片_2018081117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1808111721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1888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18880" cy="3905885"/>
            <wp:effectExtent l="0" t="0" r="1270" b="18415"/>
            <wp:docPr id="4" name="图片 4" descr="微信图片_20180811172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1808111721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1888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32850" cy="3912235"/>
            <wp:effectExtent l="0" t="0" r="6350" b="12065"/>
            <wp:docPr id="12" name="图片 12" descr="微信图片_20180811172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1808111722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3285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81745" cy="3933825"/>
            <wp:effectExtent l="0" t="0" r="14605" b="9525"/>
            <wp:docPr id="13" name="图片 13" descr="微信图片_20180811172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18081117223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8174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774430" cy="3886200"/>
            <wp:effectExtent l="0" t="0" r="7620" b="0"/>
            <wp:docPr id="5" name="图片 5" descr="微信图片_20180811172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1808111721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77443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785225" cy="3890645"/>
            <wp:effectExtent l="0" t="0" r="15875" b="14605"/>
            <wp:docPr id="6" name="图片 6" descr="微信图片_20180811172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18081117215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7852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765540" cy="4723130"/>
            <wp:effectExtent l="0" t="0" r="16510" b="1270"/>
            <wp:docPr id="7" name="图片 7" descr="微信图片_20180811172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18081117215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76554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774430" cy="3886200"/>
            <wp:effectExtent l="0" t="0" r="7620" b="0"/>
            <wp:docPr id="8" name="图片 8" descr="微信图片_2018081117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18081117220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77443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18880" cy="3905885"/>
            <wp:effectExtent l="0" t="0" r="1270" b="18415"/>
            <wp:docPr id="11" name="图片 11" descr="微信图片_20180811172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1808111722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1888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752840" cy="3876675"/>
            <wp:effectExtent l="0" t="0" r="10160" b="9525"/>
            <wp:docPr id="10" name="图片 10" descr="微信图片_20180811172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1808111722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75284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731250" cy="3867150"/>
            <wp:effectExtent l="0" t="0" r="12700" b="0"/>
            <wp:docPr id="9" name="图片 9" descr="微信图片_20180811172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18081117220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7312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70315" cy="4779010"/>
            <wp:effectExtent l="0" t="0" r="6985" b="2540"/>
            <wp:docPr id="15" name="图片 15" descr="微信图片_20180811172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18081117224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870315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710930" cy="3858260"/>
            <wp:effectExtent l="0" t="0" r="13970" b="8890"/>
            <wp:docPr id="14" name="图片 14" descr="微信图片_20180811172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18081117223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71093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60155" cy="3924300"/>
            <wp:effectExtent l="0" t="0" r="17145" b="0"/>
            <wp:docPr id="16" name="图片 16" descr="微信图片_20180811172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图片_201808111722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46185" cy="3917950"/>
            <wp:effectExtent l="0" t="0" r="12065" b="6350"/>
            <wp:docPr id="21" name="图片 21" descr="微信图片_2018081117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1808111723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4618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60155" cy="3924300"/>
            <wp:effectExtent l="0" t="0" r="17145" b="0"/>
            <wp:docPr id="22" name="图片 22" descr="微信图片_2018081117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18081117231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38565" cy="3914775"/>
            <wp:effectExtent l="0" t="0" r="635" b="9525"/>
            <wp:docPr id="17" name="图片 17" descr="微信图片_20180811172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图片_2018081117225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83856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60155" cy="3924300"/>
            <wp:effectExtent l="0" t="0" r="17145" b="0"/>
            <wp:docPr id="18" name="图片 18" descr="微信图片_20180811172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图片_201808111722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38565" cy="3914775"/>
            <wp:effectExtent l="0" t="0" r="635" b="9525"/>
            <wp:docPr id="19" name="图片 19" descr="微信图片_20180811172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18081117230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83856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60155" cy="3924300"/>
            <wp:effectExtent l="0" t="0" r="17145" b="0"/>
            <wp:docPr id="29" name="图片 29" descr="微信图片_20180811172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图片_2018081117240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32850" cy="3912235"/>
            <wp:effectExtent l="0" t="0" r="6350" b="12065"/>
            <wp:docPr id="20" name="图片 20" descr="微信图片_20180811172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18081117230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83285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18880" cy="3905885"/>
            <wp:effectExtent l="0" t="0" r="1270" b="18415"/>
            <wp:docPr id="23" name="图片 23" descr="微信图片_2018081117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18081117232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81888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797290" cy="3896360"/>
            <wp:effectExtent l="0" t="0" r="3810" b="8890"/>
            <wp:docPr id="24" name="图片 24" descr="微信图片_20180811172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图片_2018081117233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79729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731250" cy="3867150"/>
            <wp:effectExtent l="0" t="0" r="12700" b="0"/>
            <wp:docPr id="1" name="图片 1" descr="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7312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38565" cy="3914775"/>
            <wp:effectExtent l="0" t="0" r="635" b="9525"/>
            <wp:docPr id="25" name="图片 25" descr="微信图片_2018081117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图片_2018081117234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83856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38565" cy="3914775"/>
            <wp:effectExtent l="0" t="0" r="635" b="9525"/>
            <wp:docPr id="26" name="图片 26" descr="微信图片_20180811172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图片_2018081117235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3856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38565" cy="3914775"/>
            <wp:effectExtent l="0" t="0" r="635" b="9525"/>
            <wp:docPr id="27" name="图片 27" descr="微信图片_20180811172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图片_2018081117235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83856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38565" cy="3914775"/>
            <wp:effectExtent l="0" t="0" r="635" b="9525"/>
            <wp:docPr id="28" name="图片 28" descr="微信图片_20180811172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图片_2018081117235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83856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652886"/>
    <w:rsid w:val="18652886"/>
    <w:rsid w:val="615E6383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1" Type="http://schemas.openxmlformats.org/officeDocument/2006/relationships/fontTable" Target="fontTable.xml"/><Relationship Id="rId70" Type="http://schemas.openxmlformats.org/officeDocument/2006/relationships/customXml" Target="../customXml/item1.xml"/><Relationship Id="rId7" Type="http://schemas.openxmlformats.org/officeDocument/2006/relationships/image" Target="media/image4.jpe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2018-08-11T09:17:00Z</dcterms:created>
  <dc:creator>郑州宜升家具</dc:creator>
  <cp:lastModifiedBy>郑州宜升家具</cp:lastModifiedBy>
  <dcterms:modified xsi:type="dcterms:W3CDTF">2018-08-11T10:58:25Z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